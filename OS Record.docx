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and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AT, set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Calculate CT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0]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and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FCFS </w:t>
      </w:r>
      <w:r w:rsidR="001005F0">
        <w:rPr>
          <w:rFonts w:ascii="Times New Roman" w:hAnsi="Times New Roman" w:cs="Times New Roman"/>
          <w:b/>
          <w:sz w:val="28"/>
          <w:szCs w:val="28"/>
        </w:rPr>
        <w:t>and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10662" w:rsidRPr="001D3B8C">
        <w:rPr>
          <w:rFonts w:ascii="Times New Roman" w:hAnsi="Times New Roman" w:cs="Times New Roman"/>
          <w:sz w:val="28"/>
          <w:szCs w:val="28"/>
        </w:rPr>
        <w:t>1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10662" w:rsidRPr="001D3B8C">
        <w:rPr>
          <w:rFonts w:ascii="Times New Roman" w:hAnsi="Times New Roman" w:cs="Times New Roman"/>
          <w:sz w:val="28"/>
          <w:szCs w:val="28"/>
        </w:rPr>
        <w:t xml:space="preserve"> 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10662" w:rsidRPr="001D3B8C">
        <w:rPr>
          <w:rFonts w:ascii="Times New Roman" w:hAnsi="Times New Roman" w:cs="Times New Roman"/>
          <w:b/>
          <w:sz w:val="28"/>
          <w:szCs w:val="28"/>
        </w:rPr>
        <w:t>23-07-2026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B1F53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2EB0315D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D01F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AB1F53" w:rsidRPr="001D3B8C">
        <w:rPr>
          <w:rStyle w:val="PageNumber"/>
          <w:rFonts w:ascii="Times New Roman" w:hAnsi="Times New Roman" w:cs="Times New Roman"/>
        </w:rPr>
        <w:fldChar w:fldCharType="begin"/>
      </w:r>
      <w:r w:rsidR="00AB1F53" w:rsidRPr="001D3B8C">
        <w:rPr>
          <w:rStyle w:val="PageNumber"/>
          <w:rFonts w:ascii="Times New Roman" w:hAnsi="Times New Roman" w:cs="Times New Roman"/>
        </w:rPr>
        <w:instrText xml:space="preserve"> PAGE </w:instrText>
      </w:r>
      <w:r w:rsidR="00AB1F53" w:rsidRPr="001D3B8C">
        <w:rPr>
          <w:rStyle w:val="PageNumber"/>
          <w:rFonts w:ascii="Times New Roman" w:hAnsi="Times New Roman" w:cs="Times New Roman"/>
        </w:rPr>
        <w:fldChar w:fldCharType="separate"/>
      </w:r>
      <w:r w:rsidR="00B55241">
        <w:rPr>
          <w:rStyle w:val="PageNumber"/>
          <w:rFonts w:ascii="Times New Roman" w:hAnsi="Times New Roman" w:cs="Times New Roman"/>
          <w:noProof/>
        </w:rPr>
        <w:t>1</w:t>
      </w:r>
      <w:r w:rsidR="00AB1F53" w:rsidRPr="001D3B8C">
        <w:rPr>
          <w:rStyle w:val="PageNumber"/>
          <w:rFonts w:ascii="Times New Roman" w:hAnsi="Times New Roman" w:cs="Times New Roman"/>
        </w:rPr>
        <w:fldChar w:fldCharType="end"/>
      </w:r>
      <w:r w:rsidR="00D11A4E">
        <w:rPr>
          <w:rStyle w:val="PageNumber"/>
          <w:rFonts w:ascii="Times New Roman" w:hAnsi="Times New Roman" w:cs="Times New Roman"/>
        </w:rPr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608CEE89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E1BA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>
        <w:rPr>
          <w:rStyle w:val="PageNumber"/>
          <w:rFonts w:ascii="Times New Roman" w:hAnsi="Times New Roman" w:cs="Times New Roman"/>
        </w:rPr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6y/A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4B769DDA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E1BA5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53125A52" w14:textId="75974270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2E1BA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&gt; 0)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- 1] +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+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nAvg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WT = %.2f |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TAT = %.2f\n",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16FA449C" w:rsidR="007E5B04" w:rsidRPr="001D3B8C" w:rsidRDefault="00ED01F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1A26D02B" wp14:editId="280907C0">
                  <wp:extent cx="2660670" cy="1531620"/>
                  <wp:effectExtent l="0" t="0" r="6350" b="0"/>
                  <wp:docPr id="271322453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322453" name="Picture 27132245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67" cy="155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60140FDD" w:rsidR="0031747D" w:rsidRPr="001D3B8C" w:rsidRDefault="00ED01F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CB16B93" wp14:editId="1DB71934">
                  <wp:extent cx="2674620" cy="1413472"/>
                  <wp:effectExtent l="0" t="0" r="0" b="0"/>
                  <wp:docPr id="1108847890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847890" name="Picture 110884789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331" cy="141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12A6CC9B" w:rsidR="00610662" w:rsidRPr="001D3B8C" w:rsidRDefault="00ED01F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404201D" wp14:editId="5AD5B639">
                  <wp:extent cx="2674620" cy="1776095"/>
                  <wp:effectExtent l="0" t="0" r="0" b="0"/>
                  <wp:docPr id="320219349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219349" name="Picture 3202193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351" cy="1830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34CEC6E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D01F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z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KTepsIP2EXXwMPkM&#10;3wVuevC/KRnQY4yGXwfuJSX6k0Ut19VikUyZD4vluxoP/jKyu4xwKxCK0UjJtL2J2cgT5WvUvFNZ&#10;jZdOTi2jd7JIJ58nc16e818vr3H7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AHwMc/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20],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4B50AEF2" w14:textId="2CF8D404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151375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 time =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time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time,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7FF351D1" w:rsidR="0031747D" w:rsidRPr="001D3B8C" w:rsidRDefault="00151375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496A98D" wp14:editId="6737512E">
                  <wp:extent cx="3154680" cy="1865098"/>
                  <wp:effectExtent l="0" t="0" r="7620" b="1905"/>
                  <wp:docPr id="91304050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4050" name="Picture 9130405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37" cy="1870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4B4F341A" w:rsidR="0031747D" w:rsidRPr="001D3B8C" w:rsidRDefault="00151375" w:rsidP="007E5B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388EAA54" wp14:editId="2C0C0CC9">
                  <wp:extent cx="3413760" cy="2060815"/>
                  <wp:effectExtent l="0" t="0" r="0" b="0"/>
                  <wp:docPr id="1748374832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74832" name="Picture 174837483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040" cy="206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C17BAE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C17BAE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47532CB7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5137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474CEFC7" w:rsidR="00426889" w:rsidRPr="001D3B8C" w:rsidRDefault="00151375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D97717E" wp14:editId="74D3F3DA">
                  <wp:extent cx="3512820" cy="2032635"/>
                  <wp:effectExtent l="0" t="0" r="0" b="5715"/>
                  <wp:docPr id="526902581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902581" name="Picture 52690258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769" cy="203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59504ACB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</w:t>
      </w:r>
      <w:r w:rsidR="00151375">
        <w:rPr>
          <w:rStyle w:val="PageNumber"/>
          <w:rFonts w:ascii="Times New Roman" w:hAnsi="Times New Roman" w:cs="Times New Roman"/>
        </w:rPr>
        <w:t>48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6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bookmarkStart w:id="2" w:name="TemplateEnd"/>
      <w:bookmarkEnd w:id="2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KF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xNyoQg3NCXVwMPoM&#10;3wVuOnB/KOnRYxX1vw/MCUrUF4NaborlMpoyHZarD3M8uMtIfRlhhiNURQMl4/YmJCOPlK9R81Ym&#10;NV46mVpG7ySRJp9Hc16e018vr3H3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stihf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Select the arrived process (AT ≤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no process has arrived, increase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NIUN9u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EA2700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EA2700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519E64EC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5137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7</w:t>
      </w:r>
      <w:r w:rsidR="00364B24">
        <w:rPr>
          <w:rStyle w:val="PageNumber"/>
          <w:rFonts w:ascii="Times New Roman" w:hAnsi="Times New Roman" w:cs="Times New Roman"/>
        </w:rPr>
        <w:tab/>
      </w:r>
      <w:r w:rsidR="00364B24">
        <w:rPr>
          <w:rStyle w:val="PageNumber"/>
          <w:rFonts w:ascii="Times New Roman" w:hAnsi="Times New Roman" w:cs="Times New Roman"/>
        </w:rPr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d6pqu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6FA76026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</w:t>
      </w:r>
      <w:r w:rsidR="00151375">
        <w:rPr>
          <w:rStyle w:val="PageNumber"/>
          <w:rFonts w:ascii="Times New Roman" w:hAnsi="Times New Roman" w:cs="Times New Roman"/>
        </w:rPr>
        <w:t>248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>8</w:t>
      </w:r>
      <w:r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gr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T7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/G+Cv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33D8357F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51375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</w:t>
      </w:r>
      <w:r w:rsidR="00F30938"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WnrXOAAAAANAQAADwAAAGRycy9kb3ducmV2Lnht&#10;bEyPwU6EMBCG7ya+QzMmXoxbFhd2QcpGje5d1HuhXUqkU0K7LOzTO570OPN/+eebYj/bnk169J1D&#10;AetVBExj41SHrYDPj7f7HTAfJCrZO9QCFu1hX15fFTJX7ozveqpCy6gEfS4FmBCGnHPfGG2lX7lB&#10;I2VHN1oZaBxbrkZ5pnLb8ziKUm5lh3TByEG/GN18Vycr4PU5udhlMgf3dcwudeyqOb1bhLi9mZ8e&#10;gQU9hz8YfvVJHUpyqt0JlWe9gGSTbQmlIMniB2CEpJvdGlhNq3SbxMDLgv//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WnrX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03FB12A8" w14:textId="56BAC5C3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15137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vis[10]=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processes: ");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{ p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]=i+1;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: ", i+1);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&lt;= cur &amp;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&amp; !vis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&amp;&amp;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if(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cur;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-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 vis[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\n", p[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/n,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  <w:r w:rsidR="00364B2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40DB2D24" w:rsidR="00C63E0E" w:rsidRPr="001D3B8C" w:rsidRDefault="00151375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35F8BC8" wp14:editId="6ADE9572">
                  <wp:extent cx="2781300" cy="1496060"/>
                  <wp:effectExtent l="0" t="0" r="0" b="8890"/>
                  <wp:docPr id="1553348536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348536" name="Picture 155334853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305" cy="151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443E6C37" w:rsidR="005F323C" w:rsidRPr="001D3B8C" w:rsidRDefault="00367CE5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9CA59AA" wp14:editId="32C5A5D5">
                  <wp:extent cx="2811780" cy="1398270"/>
                  <wp:effectExtent l="0" t="0" r="7620" b="0"/>
                  <wp:docPr id="521613775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613775" name="Picture 52161377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542" cy="141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385F6A74" w:rsidR="005F323C" w:rsidRPr="001D3B8C" w:rsidRDefault="00367CE5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F83C732" wp14:editId="24D5CF2D">
                  <wp:extent cx="2804160" cy="1677035"/>
                  <wp:effectExtent l="0" t="0" r="0" b="0"/>
                  <wp:docPr id="48393910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939100" name="Picture 4839391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204" cy="168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63B736A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367CE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bd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6SL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1xlt3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71808FC" w14:textId="1D20D16B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367CE5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done = 0, time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time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++; continue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E5311EC" w:rsidR="00A34110" w:rsidRPr="001D3B8C" w:rsidRDefault="00367CE5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3E38265" wp14:editId="5AF1F9AA">
                  <wp:extent cx="2575560" cy="1357630"/>
                  <wp:effectExtent l="0" t="0" r="0" b="0"/>
                  <wp:docPr id="77057143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71431" name="Picture 77057143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095" cy="137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0693BB5F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D/xTPi3wAAAAs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 w:rsidR="00367CE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C87EAAD" wp14:editId="7E5AB330">
                  <wp:extent cx="2560320" cy="1624330"/>
                  <wp:effectExtent l="0" t="0" r="0" b="0"/>
                  <wp:docPr id="1694231656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31656" name="Picture 169423165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59" cy="1640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3980BFC7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367CE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jYo+F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7B84E4AA" w:rsidR="00EA2700" w:rsidRPr="001D3B8C" w:rsidRDefault="00E63FC4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4454917" wp14:editId="1C8F7E6D">
                  <wp:extent cx="2750820" cy="1842530"/>
                  <wp:effectExtent l="0" t="0" r="0" b="5715"/>
                  <wp:docPr id="398976828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76828" name="Picture 39897682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373" cy="184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266CE57B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</w:t>
      </w:r>
      <w:r w:rsidR="00E63FC4">
        <w:rPr>
          <w:rStyle w:val="PageNumber"/>
          <w:rFonts w:ascii="Times New Roman" w:hAnsi="Times New Roman" w:cs="Times New Roman"/>
        </w:rPr>
        <w:t>48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12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r w:rsidRPr="001D3B8C">
        <w:rPr>
          <w:rStyle w:val="PageNumber"/>
          <w:rFonts w:ascii="Times New Roman" w:hAnsi="Times New Roman" w:cs="Times New Roman"/>
        </w:rPr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qvVBz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2E302C" w:rsidRPr="001D3B8C"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Non-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Select the arrived process (AT ≤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no process is ready, increase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>
        <w:rPr>
          <w:rFonts w:ascii="Times New Roman" w:hAnsi="Times New Roman" w:cs="Times New Roman"/>
          <w:b/>
          <w:sz w:val="32"/>
          <w:szCs w:val="32"/>
        </w:rPr>
        <w:t xml:space="preserve">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>Robin Scheduling algorithms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CEmGtV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</w:t>
      </w:r>
      <w:r w:rsidR="0008260F">
        <w:rPr>
          <w:rFonts w:ascii="Times New Roman" w:hAnsi="Times New Roman" w:cs="Times New Roman"/>
          <w:sz w:val="28"/>
          <w:szCs w:val="28"/>
        </w:rPr>
        <w:t>2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>Date: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 30-07-2026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7CAD1B42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63FC4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13</w:t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6597462B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ASZHKz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63FC4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14</w:t>
      </w:r>
      <w:r>
        <w:rPr>
          <w:rStyle w:val="PageNumber"/>
          <w:rFonts w:ascii="Times New Roman" w:hAnsi="Times New Roman" w:cs="Times New Roman"/>
        </w:rPr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gYOur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C9HqOrfAAAADQ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3D1810A2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63FC4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06E98233" w14:textId="6D940A8A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E63FC4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vis[10]=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Time, Burst Time and Priority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i+1);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while(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cur &amp;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&amp; !vis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&amp;&amp;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if(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else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cur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cur; vis[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1; done++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\n", i+1,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/n,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0859D494" w:rsidR="002E302C" w:rsidRPr="001D3B8C" w:rsidRDefault="00E63FC4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93CE191" wp14:editId="1E104001">
                  <wp:extent cx="3360420" cy="1470946"/>
                  <wp:effectExtent l="0" t="0" r="0" b="0"/>
                  <wp:docPr id="12958160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160" name="Picture 1295816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881" cy="147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54732204" w:rsidR="002E302C" w:rsidRPr="001D3B8C" w:rsidRDefault="00E63FC4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FECD109" wp14:editId="34CD7C78">
                  <wp:extent cx="3345180" cy="1586230"/>
                  <wp:effectExtent l="0" t="0" r="7620" b="0"/>
                  <wp:docPr id="683457969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457969" name="Picture 6834579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333" cy="159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28397D32" w:rsidR="004C652A" w:rsidRPr="001D3B8C" w:rsidRDefault="00E63FC4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084A834" wp14:editId="534ECCF0">
                  <wp:extent cx="3307080" cy="1563370"/>
                  <wp:effectExtent l="0" t="0" r="7620" b="0"/>
                  <wp:docPr id="490495628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495628" name="Picture 49049562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588" cy="157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65233C84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E63FC4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Ga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BYm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cbIRmv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6F6ACB87" w14:textId="6CD9306C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6D77E3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done = 0, time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Time, Burst Time and Priority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 &amp;&amp;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time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++; continue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7D0C1E84" w:rsidR="004C652A" w:rsidRPr="001D3B8C" w:rsidRDefault="006D77E3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4FB96B4" wp14:editId="4F9A72BC">
                  <wp:extent cx="3268980" cy="1459230"/>
                  <wp:effectExtent l="0" t="0" r="7620" b="7620"/>
                  <wp:docPr id="809607617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7617" name="Picture 80960761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857" cy="14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2891461B" w:rsidR="00351AD1" w:rsidRPr="001D3B8C" w:rsidRDefault="006D77E3" w:rsidP="00812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683B4542" wp14:editId="6FE7447C">
                  <wp:extent cx="3276600" cy="2008868"/>
                  <wp:effectExtent l="0" t="0" r="0" b="0"/>
                  <wp:docPr id="1026002150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002150" name="Picture 102600215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540" cy="201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ooaHYe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21CEE6B6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6D77E3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56F81BDB" w:rsidR="00351AD1" w:rsidRPr="001D3B8C" w:rsidRDefault="006D77E3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lastRenderedPageBreak/>
              <w:drawing>
                <wp:inline distT="0" distB="0" distL="0" distR="0" wp14:anchorId="0751966D" wp14:editId="37DB672B">
                  <wp:extent cx="3488551" cy="1828800"/>
                  <wp:effectExtent l="0" t="0" r="0" b="0"/>
                  <wp:docPr id="1625330095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330095" name="Picture 162533009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12" cy="183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40B8229A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46B04" w:rsidRPr="001D3B8C">
        <w:rPr>
          <w:rStyle w:val="PageNumber"/>
          <w:rFonts w:ascii="Times New Roman" w:hAnsi="Times New Roman" w:cs="Times New Roman"/>
        </w:rPr>
        <w:t xml:space="preserve">     25071A62</w:t>
      </w:r>
      <w:r w:rsidR="006D77E3">
        <w:rPr>
          <w:rStyle w:val="PageNumber"/>
          <w:rFonts w:ascii="Times New Roman" w:hAnsi="Times New Roman" w:cs="Times New Roman"/>
        </w:rPr>
        <w:t>48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A1B8C" w:rsidRPr="001D3B8C">
        <w:rPr>
          <w:rStyle w:val="PageNumber"/>
          <w:rFonts w:ascii="Times New Roman" w:hAnsi="Times New Roman" w:cs="Times New Roman"/>
        </w:rPr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9s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bxY2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owV/bP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C479E9">
              <w:rPr>
                <w:rFonts w:ascii="Times New Roman" w:hAnsi="Times New Roman" w:cs="Times New Roman"/>
                <w:sz w:val="24"/>
                <w:szCs w:val="24"/>
              </w:rPr>
              <w:t xml:space="preserve">Round </w:t>
            </w:r>
            <w:r w:rsidR="009812A9">
              <w:rPr>
                <w:rFonts w:ascii="Times New Roman" w:hAnsi="Times New Roman" w:cs="Times New Roman"/>
                <w:sz w:val="24"/>
                <w:szCs w:val="24"/>
              </w:rPr>
              <w:t xml:space="preserve">Robin </w:t>
            </w:r>
            <w:r w:rsidR="009812A9" w:rsidRPr="001D3B8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>Time Quantum=2,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422D643C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315E2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  <w:t>19</w:t>
      </w:r>
      <w:r w:rsidR="00F30938">
        <w:rPr>
          <w:rStyle w:val="PageNumber"/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0943BD29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BFjoQf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F30938" w:rsidRPr="001D3B8C">
        <w:rPr>
          <w:rStyle w:val="PageNumber"/>
          <w:rFonts w:ascii="Times New Roman" w:hAnsi="Times New Roman" w:cs="Times New Roman"/>
        </w:rPr>
        <w:tab/>
        <w:t>25071A62</w:t>
      </w:r>
      <w:r w:rsidR="001315E2">
        <w:rPr>
          <w:rStyle w:val="PageNumber"/>
          <w:rFonts w:ascii="Times New Roman" w:hAnsi="Times New Roman" w:cs="Times New Roman"/>
        </w:rPr>
        <w:t>48</w:t>
      </w:r>
      <w:r w:rsidR="00F30938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az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Ts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Tzc2s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og809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580F9E92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E1BA5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9777AC4" w14:textId="63C09D95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1315E2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2,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&gt;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?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: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(!exec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59B47AC1" w14:textId="5FD4B823" w:rsidR="001315E2" w:rsidRPr="001D3B8C" w:rsidRDefault="001315E2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14:ligatures w14:val="standardContextual"/>
              </w:rPr>
              <w:drawing>
                <wp:inline distT="0" distB="0" distL="0" distR="0" wp14:anchorId="7EA90B3A" wp14:editId="13D21ADE">
                  <wp:extent cx="2842260" cy="1456522"/>
                  <wp:effectExtent l="0" t="0" r="0" b="0"/>
                  <wp:docPr id="872869750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869750" name="Picture 87286975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792" cy="1462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CBCD9" w14:textId="52309AB9" w:rsidR="008D48D1" w:rsidRPr="001D3B8C" w:rsidRDefault="001315E2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DAC79BC" wp14:editId="0AEE5116">
                  <wp:extent cx="2834640" cy="1405991"/>
                  <wp:effectExtent l="0" t="0" r="3810" b="3810"/>
                  <wp:docPr id="185476385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76385" name="Picture 18547638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093" cy="141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4F18E590" w:rsidR="00246550" w:rsidRPr="001D3B8C" w:rsidRDefault="001315E2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92B99C3" wp14:editId="6B9B17AE">
                  <wp:extent cx="2865120" cy="1603660"/>
                  <wp:effectExtent l="0" t="0" r="0" b="0"/>
                  <wp:docPr id="1436116983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116983" name="Picture 143611698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607" cy="16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74D37B0E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AB76E30" w14:textId="49277183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315E2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hF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2HZOjDDU0JxTCwWg0&#10;fBi46cD9oaRHk1XU/z4wJyhRXwyKuSmWy+jKdFiuPszx4C4j9WWEGY5QFQ2UjNubkJw8cr5G0VuZ&#10;5HjpZOoZzZNUmowe3Xl5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2AWE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2A1C2754" w14:textId="3679E264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</w:t>
            </w:r>
            <w:r w:rsidR="002E1BA5">
              <w:rPr>
                <w:rFonts w:ascii="Times New Roman" w:hAnsi="Times New Roman" w:cs="Times New Roman"/>
                <w:sz w:val="23"/>
                <w:szCs w:val="23"/>
              </w:rPr>
              <w:t>48</w:t>
            </w: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10,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&gt;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?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: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(!exec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66C84470" w:rsidR="00246550" w:rsidRPr="001D3B8C" w:rsidRDefault="001315E2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BF66FC7" wp14:editId="284E6111">
                  <wp:extent cx="2834640" cy="1896746"/>
                  <wp:effectExtent l="0" t="0" r="3810" b="8255"/>
                  <wp:docPr id="159856981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6981" name="Picture 15985698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686" cy="19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7987469F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315E2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5091848B" w:rsidR="00B56770" w:rsidRPr="001D3B8C" w:rsidRDefault="00FD4E40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996BC08" wp14:editId="7FE5C5DC">
                  <wp:extent cx="3710940" cy="2156460"/>
                  <wp:effectExtent l="0" t="0" r="3810" b="0"/>
                  <wp:docPr id="1554048643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48643" name="Picture 155404864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297" cy="216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50CBD908" w:rsidR="00B56770" w:rsidRPr="001D3B8C" w:rsidRDefault="00FD4E40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751F4B4" wp14:editId="7B593BF0">
                  <wp:extent cx="3695700" cy="1939925"/>
                  <wp:effectExtent l="0" t="0" r="0" b="3175"/>
                  <wp:docPr id="1620573177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573177" name="Picture 162057317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952" cy="194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6538D53A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  <w:t>24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qE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NdlzE5yrCD5oRCOBiN&#10;hg8DNx24P5T0aLKa+t8H5gQl6otBMdfFYhFdmQ6L5YcSD+4ysruMMMMRqqaBknF7E5KTR87XKHor&#10;kxwvnUw9o3mSSp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pemo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56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</w:t>
            </w:r>
            <w:r w:rsidR="00D86E3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6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67B35F41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675A20F8" wp14:editId="07AFBA91">
                        <wp:extent cx="2674620" cy="1776095"/>
                        <wp:effectExtent l="0" t="0" r="0" b="0"/>
                        <wp:docPr id="1879839741" name="Picture 2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0219349" name="Picture 32021934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6351" cy="1830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46D6062A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1BB75E44" wp14:editId="7B67A9AD">
                        <wp:extent cx="3512820" cy="1760220"/>
                        <wp:effectExtent l="0" t="0" r="0" b="0"/>
                        <wp:docPr id="1090261451" name="Picture 2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6902581" name="Picture 526902581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1777" cy="17647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25C8959A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1B200C17" wp14:editId="377C8B59">
                        <wp:extent cx="2804160" cy="1677035"/>
                        <wp:effectExtent l="0" t="0" r="0" b="0"/>
                        <wp:docPr id="1376278748" name="Picture 2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3939100" name="Picture 48393910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2204" cy="16818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  <w:tc>
                <w:tcPr>
                  <w:tcW w:w="5556" w:type="dxa"/>
                </w:tcPr>
                <w:p w14:paraId="3BDC5526" w14:textId="6C80ACA7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1F6C7BE7" wp14:editId="1FDA22DD">
                        <wp:extent cx="2750820" cy="1842530"/>
                        <wp:effectExtent l="0" t="0" r="0" b="5715"/>
                        <wp:docPr id="960859984" name="Picture 2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8976828" name="Picture 398976828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1373" cy="1849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SJF scheduling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59FC9FF8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4B91D2EC" wp14:editId="0B1DD0CE">
                        <wp:extent cx="3307080" cy="1798320"/>
                        <wp:effectExtent l="0" t="0" r="7620" b="0"/>
                        <wp:docPr id="1570766387" name="Picture 2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0495628" name="Picture 490495628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1592" cy="18116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  <w:tc>
                <w:tcPr>
                  <w:tcW w:w="5556" w:type="dxa"/>
                </w:tcPr>
                <w:p w14:paraId="7A42B348" w14:textId="0589B971" w:rsidR="00FC566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0F9BDE80" wp14:editId="69B37BAF">
                        <wp:extent cx="3488551" cy="1828800"/>
                        <wp:effectExtent l="0" t="0" r="0" b="0"/>
                        <wp:docPr id="1899626154" name="Picture 3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5330095" name="Picture 1625330095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5212" cy="1837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Priority scheduling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44E5B3F6" w:rsidR="00D86E3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3B35C5ED" wp14:editId="372C6931">
                        <wp:extent cx="2864612" cy="1394460"/>
                        <wp:effectExtent l="0" t="0" r="0" b="0"/>
                        <wp:docPr id="1418782843" name="Picture 3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6116983" name="Picture 1436116983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4025" cy="1418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17BB8232" w:rsidR="00D86E36" w:rsidRDefault="002E1BA5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14:ligatures w14:val="standardContextual"/>
                    </w:rPr>
                    <w:drawing>
                      <wp:inline distT="0" distB="0" distL="0" distR="0" wp14:anchorId="0F7E87F7" wp14:editId="2FC370D1">
                        <wp:extent cx="3695700" cy="1432560"/>
                        <wp:effectExtent l="0" t="0" r="0" b="0"/>
                        <wp:docPr id="176631174" name="Picture 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0573177" name="Picture 1620573177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5983" cy="14365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ED01F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0B7DC56E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755D83AF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6</w:t>
      </w:r>
      <w:r w:rsidR="00D11A4E">
        <w:rPr>
          <w:rStyle w:val="PageNumber"/>
          <w:rFonts w:ascii="Times New Roman" w:hAnsi="Times New Roman" w:cs="Times New Roman"/>
        </w:rPr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fRy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XsTkKEMNzQmFcDAa&#10;DR8Gbjpwfyjp0WQV9b8PzAlK1BeDYm6K5TK6Mh2Wqw9zPLjLSH0ZYYYjVEUDJeP2JiQnj5yvUfRW&#10;JjleOpl6RvMklSajR3dentNfL89x9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jp9H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7047D1">
              <w:rPr>
                <w:rFonts w:ascii="Times New Roman" w:hAnsi="Times New Roman" w:cs="Times New Roman"/>
                <w:sz w:val="24"/>
                <w:szCs w:val="24"/>
              </w:rPr>
              <w:t>Banker’s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D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6E2C"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/jtUOAAAAANAQAADwAAAGRycy9kb3ducmV2Lnht&#10;bEyPwU7DMBBE70j8g7VIXBB1GtKUhDgVIOBOoHcn3sYRsR3Fbpr069me4LgzT7MzxW42PZtw9J2z&#10;AtarCBjaxqnOtgK+v97vH4H5IK2SvbMoYEEPu/L6qpC5cif7iVMVWkYh1udSgA5hyDn3jUYj/coN&#10;aMk7uNHIQOfYcjXKE4WbnsdRlHIjO0sftBzwVWPzUx2NgLeXzdksk/5w+0N2rmNXzendIsTtzfz8&#10;BCzgHP5guNSn6lBSp9odrfKsF7BJthmhZCTriFYRkibpA7D6ImVxBrws+P8V5S8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/jtU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1DE200B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SOF7L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4F367058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D11A4E">
        <w:rPr>
          <w:rStyle w:val="PageNumber"/>
          <w:rFonts w:ascii="Times New Roman" w:hAnsi="Times New Roman" w:cs="Times New Roman"/>
        </w:rPr>
        <w:t>28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7c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2XcXkKMMW2iMK4WAy&#10;Gj4M3PTg/lAyoMka6n/vmROUqC8GxVwVVRVdmQ7V4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Xkbt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4062679" w14:textId="43C177FF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FD4E40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n, m,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max[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need[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avail[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finish[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 = {0},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processes: ");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resource types: ");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&amp;max[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need[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 = max[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][j] -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work[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if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(!finish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][j] &gt; work[j])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{ possible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break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work[j] +=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[count++] =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AgflTc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5E9040F7" w:rsidR="00F30938" w:rsidRDefault="00F30938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D4E40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29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Eoa97P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(!found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nSystem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is in a SAFE STATE.\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nSafe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",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nSystem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A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FC9B543" w14:textId="0F81820D" w:rsidR="0080163F" w:rsidRDefault="00FD4E40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14:ligatures w14:val="standardContextual"/>
              </w:rPr>
              <w:drawing>
                <wp:inline distT="0" distB="0" distL="0" distR="0" wp14:anchorId="6AB208B9" wp14:editId="382955AC">
                  <wp:extent cx="3779520" cy="2070100"/>
                  <wp:effectExtent l="0" t="0" r="0" b="6350"/>
                  <wp:docPr id="329387552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87552" name="Picture 32938755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59" cy="209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61DF4B47" w:rsidR="00FC5666" w:rsidRPr="00F51AAA" w:rsidRDefault="000209F7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14:ligatures w14:val="standardContextual"/>
              </w:rPr>
              <w:drawing>
                <wp:inline distT="0" distB="0" distL="0" distR="0" wp14:anchorId="4E57CFD0" wp14:editId="42E48593">
                  <wp:extent cx="3787140" cy="2133577"/>
                  <wp:effectExtent l="0" t="0" r="3810" b="635"/>
                  <wp:docPr id="160650917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0917" name="Picture 16065091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126" cy="215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EA3F0" w14:textId="7F26F102" w:rsidR="00F30938" w:rsidRDefault="000209F7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3F8D8CF" wp14:editId="254A4810">
                  <wp:extent cx="3802380" cy="2719911"/>
                  <wp:effectExtent l="0" t="0" r="7620" b="4445"/>
                  <wp:docPr id="2108759167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59167" name="Picture 210875916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709" cy="273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3A63BEC8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0209F7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30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Aq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tdVzE5yrCF9ohCOJiM&#10;hg8DNz24P5QMaLKG+t975gQl6otBMVfFYhFdmQ6L6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dTAC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the following Memory Allocation Methods for fixed partition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>First Fit b) Worst Fit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42282E">
        <w:rPr>
          <w:rFonts w:ascii="Times New Roman" w:hAnsi="Times New Roman" w:cs="Times New Roman"/>
          <w:b/>
          <w:sz w:val="32"/>
          <w:szCs w:val="32"/>
        </w:rPr>
        <w:t>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6407947C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B19DE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31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479052A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B19DE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32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Lr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NdX8XkKEMNzQmFcDAa&#10;DR8Gbjpwvynp0WQV9b8OzAlK1GeDYm6K5TK6Mh2Wq/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CNwu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00DA63CD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B19DE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33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3DEF797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9B19DE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</w:rPr>
        <w:tab/>
      </w:r>
      <w:r>
        <w:rPr>
          <w:rStyle w:val="PageNumber"/>
        </w:rPr>
        <w:tab/>
      </w:r>
      <w:r w:rsidR="009E1269">
        <w:rPr>
          <w:rStyle w:val="PageNumber"/>
        </w:rPr>
        <w:fldChar w:fldCharType="begin"/>
      </w:r>
      <w:r w:rsidR="009E1269">
        <w:rPr>
          <w:rStyle w:val="PageNumber"/>
        </w:rPr>
        <w:instrText xml:space="preserve"> PAGE </w:instrText>
      </w:r>
      <w:r w:rsidR="009E1269">
        <w:rPr>
          <w:rStyle w:val="PageNumber"/>
        </w:rPr>
        <w:fldChar w:fldCharType="separate"/>
      </w:r>
      <w:r w:rsidR="00B55241">
        <w:rPr>
          <w:rStyle w:val="PageNumber"/>
          <w:noProof/>
        </w:rPr>
        <w:t>34</w:t>
      </w:r>
      <w:r w:rsidR="009E1269"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 w:rsidRPr="009E1269">
        <w:rPr>
          <w:rFonts w:ascii="Times New Roman" w:hAnsi="Times New Roman" w:cs="Times New Roman"/>
        </w:rPr>
        <w:br w:type="page"/>
      </w:r>
      <w:r w:rsidR="000D2E24"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wd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a7vorJUYYamhMK4WA0&#10;Gj4M3HTgflPSo8kq6n8dmBOUqM8GxdwUy2V0ZTosV1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I6rB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2E24"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D66FA5">
              <w:rPr>
                <w:rFonts w:ascii="Times New Roman" w:hAnsi="Times New Roman" w:cs="Times New Roman"/>
              </w:rPr>
              <w:t>stdio.h</w:t>
            </w:r>
            <w:proofErr w:type="spellEnd"/>
            <w:r w:rsidRPr="00D66FA5">
              <w:rPr>
                <w:rFonts w:ascii="Times New Roman" w:hAnsi="Times New Roman" w:cs="Times New Roman"/>
              </w:rPr>
              <w:t>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D66FA5">
              <w:rPr>
                <w:rFonts w:ascii="Times New Roman" w:hAnsi="Times New Roman" w:cs="Times New Roman"/>
              </w:rPr>
              <w:t>main(</w:t>
            </w:r>
            <w:proofErr w:type="gramEnd"/>
            <w:r w:rsidRPr="00D66FA5">
              <w:rPr>
                <w:rFonts w:ascii="Times New Roman" w:hAnsi="Times New Roman" w:cs="Times New Roman"/>
              </w:rPr>
              <w:t>) {</w:t>
            </w:r>
          </w:p>
          <w:p w14:paraId="6E462193" w14:textId="3419A819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"Roll no: 25071A62</w:t>
            </w:r>
            <w:r w:rsidR="009B19DE">
              <w:rPr>
                <w:rFonts w:ascii="Times New Roman" w:hAnsi="Times New Roman" w:cs="Times New Roman"/>
              </w:rPr>
              <w:t>48</w:t>
            </w:r>
            <w:r w:rsidRPr="00D66FA5">
              <w:rPr>
                <w:rFonts w:ascii="Times New Roman" w:hAnsi="Times New Roman" w:cs="Times New Roman"/>
              </w:rPr>
              <w:t>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D66FA5">
              <w:rPr>
                <w:rFonts w:ascii="Times New Roman" w:hAnsi="Times New Roman" w:cs="Times New Roman"/>
              </w:rPr>
              <w:t>occupied[</w:t>
            </w:r>
            <w:proofErr w:type="gramEnd"/>
            <w:r w:rsidRPr="00D66FA5">
              <w:rPr>
                <w:rFonts w:ascii="Times New Roman" w:hAnsi="Times New Roman" w:cs="Times New Roman"/>
              </w:rPr>
              <w:t>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"Enter number of blocks: ");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scanf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scanf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scanf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scanf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j++</w:t>
            </w:r>
            <w:proofErr w:type="spellEnd"/>
            <w:r w:rsidRPr="00D66FA5">
              <w:rPr>
                <w:rFonts w:ascii="Times New Roman" w:hAnsi="Times New Roman" w:cs="Times New Roman"/>
              </w:rPr>
              <w:t>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D66FA5">
              <w:rPr>
                <w:rFonts w:ascii="Times New Roman" w:hAnsi="Times New Roman" w:cs="Times New Roman"/>
              </w:rPr>
              <w:t>(!occupied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break</w:t>
            </w:r>
            <w:proofErr w:type="gramStart"/>
            <w:r w:rsidRPr="00D66FA5">
              <w:rPr>
                <w:rFonts w:ascii="Times New Roman" w:hAnsi="Times New Roman" w:cs="Times New Roman"/>
              </w:rPr>
              <w:t>; }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  }  </w:t>
            </w:r>
            <w:proofErr w:type="gramStart"/>
            <w:r w:rsidRPr="00D66FA5">
              <w:rPr>
                <w:rFonts w:ascii="Times New Roman" w:hAnsi="Times New Roman" w:cs="Times New Roman"/>
              </w:rPr>
              <w:t xml:space="preserve">  }</w:t>
            </w:r>
            <w:proofErr w:type="gramEnd"/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"\</w:t>
            </w:r>
            <w:proofErr w:type="spellStart"/>
            <w:r w:rsidRPr="00D66FA5">
              <w:rPr>
                <w:rFonts w:ascii="Times New Roman" w:hAnsi="Times New Roman" w:cs="Times New Roman"/>
              </w:rPr>
              <w:t>nProcess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tProcess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tBlock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tBlock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tInternal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D66FA5">
              <w:rPr>
                <w:rFonts w:ascii="Times New Roman" w:hAnsi="Times New Roman" w:cs="Times New Roman"/>
              </w:rPr>
              <w:t>] !</w:t>
            </w:r>
            <w:proofErr w:type="gramEnd"/>
            <w:r w:rsidRPr="00D66FA5">
              <w:rPr>
                <w:rFonts w:ascii="Times New Roman" w:hAnsi="Times New Roman" w:cs="Times New Roman"/>
              </w:rPr>
              <w:t>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</w:t>
            </w:r>
            <w:proofErr w:type="spellStart"/>
            <w:r w:rsidRPr="00D66FA5">
              <w:rPr>
                <w:rFonts w:ascii="Times New Roman" w:hAnsi="Times New Roman" w:cs="Times New Roman"/>
              </w:rPr>
              <w:t>P%d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</w:t>
            </w:r>
            <w:proofErr w:type="spellStart"/>
            <w:r w:rsidRPr="00D66FA5">
              <w:rPr>
                <w:rFonts w:ascii="Times New Roman" w:hAnsi="Times New Roman" w:cs="Times New Roman"/>
              </w:rPr>
              <w:t>P%d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tNot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D66FA5"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6F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19E3AE49" w:rsidR="000D2E24" w:rsidRPr="001D3B8C" w:rsidRDefault="009B19DE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EA1F0C6" wp14:editId="4D39FE39">
                  <wp:extent cx="3383280" cy="1261250"/>
                  <wp:effectExtent l="0" t="0" r="7620" b="0"/>
                  <wp:docPr id="70802456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024562" name="Picture 70802456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389" cy="126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3E442D6C" w:rsidR="000D2E24" w:rsidRPr="001D3B8C" w:rsidRDefault="009B19DE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88F6FDC" wp14:editId="2092939B">
                  <wp:extent cx="3390900" cy="1276350"/>
                  <wp:effectExtent l="0" t="0" r="0" b="0"/>
                  <wp:docPr id="289281882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281882" name="Picture 28928188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896" cy="1288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3DB15739" w:rsidR="000D2E24" w:rsidRPr="001D3B8C" w:rsidRDefault="009B19DE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76C0251" wp14:editId="7B02DB04">
                  <wp:extent cx="3398520" cy="1304864"/>
                  <wp:effectExtent l="0" t="0" r="0" b="0"/>
                  <wp:docPr id="296631373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631373" name="Picture 296631373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67" cy="131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51F27707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B19DE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tYjXj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55241">
              <w:rPr>
                <w:rFonts w:ascii="Times New Roman" w:hAnsi="Times New Roman" w:cs="Times New Roman"/>
              </w:rPr>
              <w:t>stdio.h</w:t>
            </w:r>
            <w:proofErr w:type="spellEnd"/>
            <w:r w:rsidRPr="00B55241">
              <w:rPr>
                <w:rFonts w:ascii="Times New Roman" w:hAnsi="Times New Roman" w:cs="Times New Roman"/>
              </w:rPr>
              <w:t>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55241">
              <w:rPr>
                <w:rFonts w:ascii="Times New Roman" w:hAnsi="Times New Roman" w:cs="Times New Roman"/>
              </w:rPr>
              <w:t>main(</w:t>
            </w:r>
            <w:proofErr w:type="gramEnd"/>
            <w:r w:rsidRPr="00B55241">
              <w:rPr>
                <w:rFonts w:ascii="Times New Roman" w:hAnsi="Times New Roman" w:cs="Times New Roman"/>
              </w:rPr>
              <w:t>) {</w:t>
            </w:r>
          </w:p>
          <w:p w14:paraId="45C70266" w14:textId="5A9D28E8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"Roll no: 25071A62</w:t>
            </w:r>
            <w:r w:rsidR="005002B2">
              <w:rPr>
                <w:rFonts w:ascii="Times New Roman" w:hAnsi="Times New Roman" w:cs="Times New Roman"/>
              </w:rPr>
              <w:t>48</w:t>
            </w:r>
            <w:r w:rsidRPr="00B55241">
              <w:rPr>
                <w:rFonts w:ascii="Times New Roman" w:hAnsi="Times New Roman" w:cs="Times New Roman"/>
              </w:rPr>
              <w:t>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B55241">
              <w:rPr>
                <w:rFonts w:ascii="Times New Roman" w:hAnsi="Times New Roman" w:cs="Times New Roman"/>
              </w:rPr>
              <w:t>occupied[</w:t>
            </w:r>
            <w:proofErr w:type="gramEnd"/>
            <w:r w:rsidRPr="00B55241">
              <w:rPr>
                <w:rFonts w:ascii="Times New Roman" w:hAnsi="Times New Roman" w:cs="Times New Roman"/>
              </w:rPr>
              <w:t>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"Enter number of blocks: ");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scanf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scanf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scanf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B552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B55241">
              <w:rPr>
                <w:rFonts w:ascii="Times New Roman" w:hAnsi="Times New Roman" w:cs="Times New Roman"/>
              </w:rPr>
              <w:t>scanf</w:t>
            </w:r>
            <w:proofErr w:type="spellEnd"/>
            <w:proofErr w:type="gramEnd"/>
            <w:r w:rsidRPr="00B55241">
              <w:rPr>
                <w:rFonts w:ascii="Times New Roman" w:hAnsi="Times New Roman" w:cs="Times New Roman"/>
              </w:rPr>
              <w:t>("%d", &amp;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 = -1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j++</w:t>
            </w:r>
            <w:proofErr w:type="spellEnd"/>
            <w:r w:rsidRPr="00B55241">
              <w:rPr>
                <w:rFonts w:ascii="Times New Roman" w:hAnsi="Times New Roman" w:cs="Times New Roman"/>
              </w:rPr>
              <w:t>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B55241">
              <w:rPr>
                <w:rFonts w:ascii="Times New Roman" w:hAnsi="Times New Roman" w:cs="Times New Roman"/>
              </w:rPr>
              <w:t>(!occupied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if (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== -1 ||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j</w:t>
            </w:r>
            <w:proofErr w:type="gramStart"/>
            <w:r w:rsidRPr="00B55241">
              <w:rPr>
                <w:rFonts w:ascii="Times New Roman" w:hAnsi="Times New Roman" w:cs="Times New Roman"/>
              </w:rPr>
              <w:t xml:space="preserve">;}   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B55241">
              <w:rPr>
                <w:rFonts w:ascii="Times New Roman" w:hAnsi="Times New Roman" w:cs="Times New Roman"/>
              </w:rPr>
              <w:t>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occupied[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] = 1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  <w:r w:rsidRPr="00B55241">
              <w:rPr>
                <w:rFonts w:ascii="Times New Roman" w:hAnsi="Times New Roman" w:cs="Times New Roman"/>
              </w:rPr>
              <w:t>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"\</w:t>
            </w:r>
            <w:proofErr w:type="spellStart"/>
            <w:r w:rsidRPr="00B55241">
              <w:rPr>
                <w:rFonts w:ascii="Times New Roman" w:hAnsi="Times New Roman" w:cs="Times New Roman"/>
              </w:rPr>
              <w:t>nProcess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tProcess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tBlock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tBlock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tInternal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B55241">
              <w:rPr>
                <w:rFonts w:ascii="Times New Roman" w:hAnsi="Times New Roman" w:cs="Times New Roman"/>
              </w:rPr>
              <w:t>] !</w:t>
            </w:r>
            <w:proofErr w:type="gramEnd"/>
            <w:r w:rsidRPr="00B55241">
              <w:rPr>
                <w:rFonts w:ascii="Times New Roman" w:hAnsi="Times New Roman" w:cs="Times New Roman"/>
              </w:rPr>
              <w:t>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</w:t>
            </w:r>
            <w:proofErr w:type="spellStart"/>
            <w:r w:rsidRPr="00B55241">
              <w:rPr>
                <w:rFonts w:ascii="Times New Roman" w:hAnsi="Times New Roman" w:cs="Times New Roman"/>
              </w:rPr>
              <w:t>P%d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</w:t>
            </w:r>
            <w:proofErr w:type="spellStart"/>
            <w:r w:rsidRPr="00B55241">
              <w:rPr>
                <w:rFonts w:ascii="Times New Roman" w:hAnsi="Times New Roman" w:cs="Times New Roman"/>
              </w:rPr>
              <w:t>P%d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tNot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55241"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2C99FFB" w:rsidR="000D2E24" w:rsidRPr="001D3B8C" w:rsidRDefault="005002B2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C0B50B0" wp14:editId="322DCDED">
                  <wp:extent cx="3733800" cy="1569085"/>
                  <wp:effectExtent l="0" t="0" r="0" b="0"/>
                  <wp:docPr id="736719430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19430" name="Picture 73671943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663" cy="158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6843240D" w:rsidR="000D2E24" w:rsidRDefault="005002B2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2CAFE75" wp14:editId="4947B8A4">
                  <wp:extent cx="3726180" cy="1413910"/>
                  <wp:effectExtent l="0" t="0" r="7620" b="0"/>
                  <wp:docPr id="93789893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898936" name="Picture 937898936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810" cy="1421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4118573F" w:rsidR="000D2E24" w:rsidRPr="00D66FA5" w:rsidRDefault="005002B2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DD7F23D" wp14:editId="6CCA1A22">
                  <wp:extent cx="3733800" cy="1604010"/>
                  <wp:effectExtent l="0" t="0" r="0" b="0"/>
                  <wp:docPr id="1850804669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04669" name="Picture 1850804669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131" cy="160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745FE07A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5002B2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dt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bYdWo4ylBDc0IhHIxG&#10;w4eBmw7cH0p6NFlF/e8Dc4IS9cWgmJtiuYyuTMFy9WGOgbvM1JcZZjhCVTRQMm5vQnLyyPkaRW9l&#10;kuOlk6lnNE9SaTJ6dOdlnP56eY67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uQh2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0320FF">
              <w:rPr>
                <w:rFonts w:ascii="Times New Roman" w:hAnsi="Times New Roman" w:cs="Times New Roman"/>
              </w:rPr>
              <w:t>stdio.h</w:t>
            </w:r>
            <w:proofErr w:type="spellEnd"/>
            <w:r w:rsidRPr="000320FF">
              <w:rPr>
                <w:rFonts w:ascii="Times New Roman" w:hAnsi="Times New Roman" w:cs="Times New Roman"/>
              </w:rPr>
              <w:t>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0320FF">
              <w:rPr>
                <w:rFonts w:ascii="Times New Roman" w:hAnsi="Times New Roman" w:cs="Times New Roman"/>
              </w:rPr>
              <w:t>main(</w:t>
            </w:r>
            <w:proofErr w:type="gramEnd"/>
            <w:r w:rsidRPr="000320FF">
              <w:rPr>
                <w:rFonts w:ascii="Times New Roman" w:hAnsi="Times New Roman" w:cs="Times New Roman"/>
              </w:rPr>
              <w:t>) {</w:t>
            </w:r>
          </w:p>
          <w:p w14:paraId="7DAEAF80" w14:textId="48AA9366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"Roll no: 25071A62</w:t>
            </w:r>
            <w:r w:rsidR="005002B2">
              <w:rPr>
                <w:rFonts w:ascii="Times New Roman" w:hAnsi="Times New Roman" w:cs="Times New Roman"/>
              </w:rPr>
              <w:t>48</w:t>
            </w:r>
            <w:r w:rsidRPr="000320FF">
              <w:rPr>
                <w:rFonts w:ascii="Times New Roman" w:hAnsi="Times New Roman" w:cs="Times New Roman"/>
              </w:rPr>
              <w:t>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0320FF">
              <w:rPr>
                <w:rFonts w:ascii="Times New Roman" w:hAnsi="Times New Roman" w:cs="Times New Roman"/>
              </w:rPr>
              <w:t>occupied[</w:t>
            </w:r>
            <w:proofErr w:type="gramEnd"/>
            <w:r w:rsidRPr="000320FF">
              <w:rPr>
                <w:rFonts w:ascii="Times New Roman" w:hAnsi="Times New Roman" w:cs="Times New Roman"/>
              </w:rPr>
              <w:t>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"Enter number of blocks: ");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scanf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scanf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scanf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0320FF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0320FF">
              <w:rPr>
                <w:rFonts w:ascii="Times New Roman" w:hAnsi="Times New Roman" w:cs="Times New Roman"/>
              </w:rPr>
              <w:t>scanf</w:t>
            </w:r>
            <w:proofErr w:type="spellEnd"/>
            <w:proofErr w:type="gramEnd"/>
            <w:r w:rsidRPr="000320FF">
              <w:rPr>
                <w:rFonts w:ascii="Times New Roman" w:hAnsi="Times New Roman" w:cs="Times New Roman"/>
              </w:rPr>
              <w:t>("%d", &amp;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 = -1</w:t>
            </w:r>
            <w:proofErr w:type="gramStart"/>
            <w:r w:rsidRPr="000320FF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j++</w:t>
            </w:r>
            <w:proofErr w:type="spellEnd"/>
            <w:r w:rsidRPr="000320FF">
              <w:rPr>
                <w:rFonts w:ascii="Times New Roman" w:hAnsi="Times New Roman" w:cs="Times New Roman"/>
              </w:rPr>
              <w:t>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0320FF">
              <w:rPr>
                <w:rFonts w:ascii="Times New Roman" w:hAnsi="Times New Roman" w:cs="Times New Roman"/>
              </w:rPr>
              <w:t>(!occupied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if (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== -1 ||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[j] &lt;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0320FF">
              <w:rPr>
                <w:rFonts w:ascii="Times New Roman" w:hAnsi="Times New Roman" w:cs="Times New Roman"/>
              </w:rPr>
              <w:t>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occupied[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"\</w:t>
            </w:r>
            <w:proofErr w:type="spellStart"/>
            <w:r w:rsidRPr="000320FF">
              <w:rPr>
                <w:rFonts w:ascii="Times New Roman" w:hAnsi="Times New Roman" w:cs="Times New Roman"/>
              </w:rPr>
              <w:t>nProcess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tProcess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tBlock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tBlock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tInternal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0320FF">
              <w:rPr>
                <w:rFonts w:ascii="Times New Roman" w:hAnsi="Times New Roman" w:cs="Times New Roman"/>
              </w:rPr>
              <w:t>] !</w:t>
            </w:r>
            <w:proofErr w:type="gramEnd"/>
            <w:r w:rsidRPr="000320FF">
              <w:rPr>
                <w:rFonts w:ascii="Times New Roman" w:hAnsi="Times New Roman" w:cs="Times New Roman"/>
              </w:rPr>
              <w:t>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</w:t>
            </w:r>
            <w:proofErr w:type="spellStart"/>
            <w:r w:rsidRPr="000320FF">
              <w:rPr>
                <w:rFonts w:ascii="Times New Roman" w:hAnsi="Times New Roman" w:cs="Times New Roman"/>
              </w:rPr>
              <w:t>P%d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</w:t>
            </w:r>
            <w:proofErr w:type="spellStart"/>
            <w:r w:rsidRPr="000320FF">
              <w:rPr>
                <w:rFonts w:ascii="Times New Roman" w:hAnsi="Times New Roman" w:cs="Times New Roman"/>
              </w:rPr>
              <w:t>P%d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tNot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0FF"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0493D4EB" w:rsidR="000D2E24" w:rsidRPr="000320FF" w:rsidRDefault="00231565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65BEF3A" wp14:editId="567CD70D">
                  <wp:extent cx="4229100" cy="1897380"/>
                  <wp:effectExtent l="0" t="0" r="0" b="7620"/>
                  <wp:docPr id="45536035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60358" name="Picture 455360358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593" cy="190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0FF70995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3156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JbVm9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09055112" w:rsidR="000D2E24" w:rsidRDefault="000D2E24" w:rsidP="00F77F0F">
            <w:pPr>
              <w:spacing w:line="278" w:lineRule="auto"/>
              <w:rPr>
                <w:rStyle w:val="PageNumber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231565">
              <w:rPr>
                <w:noProof/>
                <w14:ligatures w14:val="standardContextual"/>
              </w:rPr>
              <w:drawing>
                <wp:inline distT="0" distB="0" distL="0" distR="0" wp14:anchorId="2C03D0FE" wp14:editId="4406C5D6">
                  <wp:extent cx="4011311" cy="1882140"/>
                  <wp:effectExtent l="0" t="0" r="8255" b="3810"/>
                  <wp:docPr id="1183125226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25226" name="Picture 1183125226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180" cy="1888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09B64AB1" w:rsidR="000D2E24" w:rsidRDefault="00231565" w:rsidP="00F77F0F">
            <w:pPr>
              <w:spacing w:line="278" w:lineRule="auto"/>
              <w:rPr>
                <w:rStyle w:val="PageNumbe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15C1EDA" wp14:editId="6CE91D0B">
                  <wp:extent cx="4082143" cy="1905000"/>
                  <wp:effectExtent l="0" t="0" r="0" b="0"/>
                  <wp:docPr id="503768072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768072" name="Picture 503768072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442" cy="190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6ED81A09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3156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mb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tdr2NylKGB9ohCOJiM&#10;hg8DNz24P5QMaLKa+t975gQl6otBMdfFYhFdmQ6L5YcSD+4y0lxGmOEIVdNAybS9CcnJE+drFL2T&#10;SY6XTk49o3mSSiejR3dentNfL89x+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kn6Z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0AC1">
              <w:rPr>
                <w:rFonts w:ascii="Times New Roman" w:hAnsi="Times New Roman" w:cs="Times New Roman"/>
                <w:sz w:val="24"/>
                <w:szCs w:val="24"/>
              </w:rPr>
              <w:t>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2D769C"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</w:t>
      </w:r>
      <w:r>
        <w:rPr>
          <w:rFonts w:ascii="Times New Roman" w:hAnsi="Times New Roman" w:cs="Times New Roman"/>
          <w:b/>
          <w:sz w:val="28"/>
          <w:szCs w:val="28"/>
        </w:rPr>
        <w:t xml:space="preserve">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BLvvm2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5B512D63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3156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Lobgwr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6A7D86B3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231565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oL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zclJhi00RxTCw2g0&#10;fBi46cD/oaRHkzEafu+5l5ToLxbFXFXzeXJlPswXHxCI+MvI9jLCrUAoRiMl4/YmZiePnK9R9FZl&#10;OV46OfWM5skqnYye3Hl5zn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5QSg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06110B8" w14:textId="69421B58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18420D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"Total frames available in memory: %d\n\n",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= 0)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nMemory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"Total pages required for process: %d\n",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"Page %d -&gt; Frame No: 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 = la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d = la %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 &gt;=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nInvalid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Logical Address! (Page number %d exceeds allocated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pages)\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251EB22C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8420D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pa =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[p] *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"Page Number (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p)   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"Page Offset (d)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"Allocated Frame No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"Physical Address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116B4699" w:rsidR="000D2E24" w:rsidRDefault="0018420D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B8022B0" wp14:editId="37767FC6">
                  <wp:extent cx="3429000" cy="2004060"/>
                  <wp:effectExtent l="0" t="0" r="0" b="0"/>
                  <wp:docPr id="164240024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00241" name="Picture 164240024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746" cy="201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4F532" w14:textId="04E57921" w:rsidR="0018420D" w:rsidRDefault="0018420D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264A3E7" wp14:editId="7996E27C">
                  <wp:extent cx="3441278" cy="1981200"/>
                  <wp:effectExtent l="0" t="0" r="6985" b="0"/>
                  <wp:docPr id="669663464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663464" name="Picture 669663464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91" cy="198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908177F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18420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67A6091" wp14:editId="771E9555">
                  <wp:extent cx="3406140" cy="1318857"/>
                  <wp:effectExtent l="0" t="0" r="3810" b="0"/>
                  <wp:docPr id="1483116342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116342" name="Picture 1483116342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296" cy="133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1C2D6763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18420D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</w:r>
      <w:r w:rsidR="00C62D4E">
        <w:rPr>
          <w:rStyle w:val="PageNumber"/>
        </w:rPr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T9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qIk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znJP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D4E">
              <w:t xml:space="preserve">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Simulate frame allocation Methods.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minimum number of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  <w:r w:rsid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equal allocation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) proportional allocation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D3FE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Input page requirement s[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Allocation[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 = (s[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frame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62D4E">
        <w:rPr>
          <w:rFonts w:ascii="Times New Roman" w:hAnsi="Times New Roman" w:cs="Times New Roman"/>
          <w:b/>
          <w:sz w:val="28"/>
          <w:szCs w:val="28"/>
        </w:rPr>
        <w:t>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04032A">
        <w:rPr>
          <w:rFonts w:ascii="Times New Roman" w:hAnsi="Times New Roman" w:cs="Times New Roman"/>
          <w:sz w:val="28"/>
          <w:szCs w:val="28"/>
        </w:rPr>
        <w:t>7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04032A">
        <w:rPr>
          <w:rFonts w:ascii="Times New Roman" w:hAnsi="Times New Roman" w:cs="Times New Roman"/>
          <w:b/>
          <w:sz w:val="28"/>
          <w:szCs w:val="28"/>
        </w:rPr>
        <w:t>3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 w:rsidR="001D3FEB"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00FA880E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43</w:t>
      </w:r>
      <w:r w:rsidR="001D3FEB"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FYmUhH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6BBDFD0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44</w:t>
      </w:r>
      <w:r w:rsidR="001D3FEB"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Y8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dUpOMuygfUQhPExG&#10;w4eBmx78b0oGNBmj4deBe0mJ/mRRzHW1WCRX5sNi+a7Gg7+M7C4j3AqEYjRSMm1vYnbyxPkaRe9U&#10;luOlk1PPaJ6s0snoyZ2X5/z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s55j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16B55F2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</w:t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45</w:t>
      </w:r>
      <w:r w:rsidR="001D3FEB"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784DCF5D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46</w:t>
      </w:r>
      <w:r w:rsidR="001D3FEB"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8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mOiM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 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2BD9DCA" w14:textId="4E025BF4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F3144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allocated[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n *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nAllocation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"Process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: ",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tPage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Frames\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tStatus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\t\t\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], 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&gt;=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"Satisfied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 :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Frames Allocated: %d / %d",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nRemaining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BzP0Ee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6AE811C4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47</w:t>
      </w:r>
      <w:r w:rsidR="001D3FEB"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07A07811" w:rsidR="00C62D4E" w:rsidRDefault="00F31448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22AD794" wp14:editId="4D23A890">
                  <wp:extent cx="4663440" cy="2971165"/>
                  <wp:effectExtent l="0" t="0" r="3810" b="635"/>
                  <wp:docPr id="1249642851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642851" name="Picture 1249642851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94" cy="298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6B93F51F" w:rsidR="00A65059" w:rsidRDefault="00F31448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62F8DE4" wp14:editId="041DDAA5">
                  <wp:extent cx="4671060" cy="3187700"/>
                  <wp:effectExtent l="0" t="0" r="0" b="0"/>
                  <wp:docPr id="206470334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03345" name="Picture 2064703345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698" cy="319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2D7BFB4C" w:rsidR="00A65059" w:rsidRPr="001D3B8C" w:rsidRDefault="00F31448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8645C31" wp14:editId="5E508515">
                  <wp:extent cx="4671060" cy="3284034"/>
                  <wp:effectExtent l="0" t="0" r="0" b="0"/>
                  <wp:docPr id="1287712274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712274" name="Picture 1287712274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049" cy="330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33BF9889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</w:t>
      </w:r>
      <w:r w:rsidR="00C62D4E" w:rsidRPr="001D3B8C">
        <w:rPr>
          <w:rStyle w:val="PageNumber"/>
          <w:rFonts w:ascii="Times New Roman" w:hAnsi="Times New Roman" w:cs="Times New Roman"/>
        </w:rPr>
        <w:t>25071A62</w:t>
      </w:r>
      <w:r w:rsidR="002E1BA5">
        <w:rPr>
          <w:rStyle w:val="PageNumber"/>
          <w:rFonts w:ascii="Times New Roman" w:hAnsi="Times New Roman" w:cs="Times New Roman"/>
        </w:rPr>
        <w:t>48</w:t>
      </w:r>
      <w:r w:rsidR="00C62D4E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 w:rsidR="00C62D4E"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i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SDEm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 xml:space="preserve"> 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E4940B3" w14:textId="7ACDEB32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F31448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allocated[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nAllocation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"Process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: 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tPage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tUnmet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&gt;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-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Allocated Frames: %d / %d",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* m,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nLeftover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E3650">
        <w:rPr>
          <w:rFonts w:ascii="Times New Roman" w:hAnsi="Times New Roman" w:cs="Times New Roman"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2A462AF4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49</w:t>
      </w:r>
      <w:r w:rsidR="00EE3650"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148B70CA" w:rsidR="00EE3650" w:rsidRDefault="00233DEB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472A616" wp14:editId="6AFDD096">
                  <wp:extent cx="3380735" cy="2712720"/>
                  <wp:effectExtent l="0" t="0" r="0" b="0"/>
                  <wp:docPr id="1437515046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515046" name="Picture 1437515046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853" cy="272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D501597" w:rsidR="00A65059" w:rsidRDefault="00233DEB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04594BE1" wp14:editId="509E4A39">
                  <wp:extent cx="3416721" cy="2308860"/>
                  <wp:effectExtent l="0" t="0" r="0" b="0"/>
                  <wp:docPr id="55922133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221338" name="Picture 559221338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649" cy="231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285A16FB" w:rsidR="00EE3650" w:rsidRDefault="00233DEB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23307553" wp14:editId="0E2D6D6A">
                  <wp:extent cx="3428225" cy="2407920"/>
                  <wp:effectExtent l="0" t="0" r="1270" b="0"/>
                  <wp:docPr id="150264513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4513" name="Picture 150264513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568" cy="24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02FB72C8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F31448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50</w:t>
      </w:r>
      <w:r w:rsidR="00EE3650"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yS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K6JiQZNhCc0QhPIxG&#10;w4eBmw78H0p6NBmj4feee0mJ/mJRzFU1nydX5sN88WGKB38Z2V5GuBUIxWikZNzexOzkkfM1it6q&#10;LMdLJ6ee0TxZpZPRkzsvz/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Y0fJ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24E9294" w14:textId="50A5D479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A257D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 = 0,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"Process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size: 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 += 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nInvalid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tSize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tPercentage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\n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= (int)(((double)s[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+=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\t\t\t%.2f%%\n",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+ 1, 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 Allocated: %d / %d",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nUnallocated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Buffer Frames: %d\n", m -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66F9BA25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A257DB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</w:t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51</w:t>
      </w:r>
      <w:r w:rsidR="00EE3650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1EF11360" w:rsidR="00A65059" w:rsidRDefault="00A257DB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21811E2C" wp14:editId="0B1CCA14">
                  <wp:extent cx="3611880" cy="2567348"/>
                  <wp:effectExtent l="0" t="0" r="7620" b="4445"/>
                  <wp:docPr id="691886241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86241" name="Picture 69188624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49" cy="25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4CD561D1" w:rsidR="00EE3650" w:rsidRDefault="00A257DB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1167415" wp14:editId="46CAD58D">
                  <wp:extent cx="3611880" cy="2762613"/>
                  <wp:effectExtent l="0" t="0" r="7620" b="0"/>
                  <wp:docPr id="1745602784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02784" name="Picture 1745602784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693" cy="277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408F7B59" w:rsidR="00EE3650" w:rsidRPr="001D3B8C" w:rsidRDefault="00A257DB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B7BE95C" wp14:editId="1505E76B">
                  <wp:extent cx="3604260" cy="2934344"/>
                  <wp:effectExtent l="0" t="0" r="0" b="0"/>
                  <wp:docPr id="938222724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22724" name="Picture 938222724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857" cy="294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6072E337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A257DB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52</w:t>
      </w:r>
      <w:r w:rsidR="00EE3650"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Hqvl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Simulate the following Disk scheduling algorithms.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) SSTF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</w:t>
            </w:r>
            <w:proofErr w:type="spellStart"/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disk_size</w:t>
            </w:r>
            <w:proofErr w:type="spellEnd"/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8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10-09-2026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7F2A9C50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DE679D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33C14CFC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DE679D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Nd0K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4583EA6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DE679D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6B02E023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DE679D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/vV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g0n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r3+9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5EC0E2A" w14:textId="503FA249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DE679D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head =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0F144D8" w14:textId="6DE50CD0" w:rsidR="00DE679D" w:rsidRDefault="00D50C59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729714A" wp14:editId="37163D17">
                  <wp:extent cx="3230880" cy="1122562"/>
                  <wp:effectExtent l="0" t="0" r="7620" b="1905"/>
                  <wp:docPr id="166504014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40147" name="Picture 1665040147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875" cy="1142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CCE02" w14:textId="6F3ED3B9" w:rsidR="0004032A" w:rsidRDefault="00DE679D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84D455C" wp14:editId="2496CCAB">
                  <wp:extent cx="3253740" cy="1216810"/>
                  <wp:effectExtent l="0" t="0" r="3810" b="2540"/>
                  <wp:docPr id="19852304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304" name="Picture 19852304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491" cy="122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102FC10E" w:rsidR="0004032A" w:rsidRDefault="00DE679D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130DF21B" wp14:editId="681FDDC2">
                  <wp:extent cx="3268980" cy="1255442"/>
                  <wp:effectExtent l="0" t="0" r="7620" b="1905"/>
                  <wp:docPr id="184148509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85096" name="Picture 1841485096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715" cy="1265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1162CA83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2141C537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DE679D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75F1E08" w14:textId="7BA5D0CA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D50C5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visited[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20] = {0},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1e9,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if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(!visited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&amp;&amp; abs(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] - head) &lt;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abs(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visited[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head =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4981C3E" w14:textId="33FD06F5" w:rsidR="0004032A" w:rsidRDefault="00D50C59" w:rsidP="007B3BEE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D00A61F" wp14:editId="1FB8E3C3">
                  <wp:extent cx="3532498" cy="1203960"/>
                  <wp:effectExtent l="0" t="0" r="0" b="0"/>
                  <wp:docPr id="1131813765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13765" name="Picture 1131813765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988" cy="120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032A">
              <w:rPr>
                <w:noProof/>
                <w14:ligatures w14:val="standardContextual"/>
              </w:rPr>
              <w:t xml:space="preserve"> </w:t>
            </w:r>
          </w:p>
          <w:p w14:paraId="79744321" w14:textId="3AA54828" w:rsidR="00D50C59" w:rsidRDefault="00D50C59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61669CF9" wp14:editId="558717B4">
                  <wp:extent cx="3554089" cy="1264920"/>
                  <wp:effectExtent l="0" t="0" r="8890" b="0"/>
                  <wp:docPr id="768012604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12604" name="Picture 768012604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256" cy="127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3D2CFA1" w:rsidR="0004032A" w:rsidRPr="009A2EAA" w:rsidRDefault="00D50C59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BC4E703" wp14:editId="6C6295B9">
                  <wp:extent cx="2941320" cy="1154253"/>
                  <wp:effectExtent l="0" t="0" r="0" b="8255"/>
                  <wp:docPr id="1093643784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643784" name="Picture 1093643784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25" cy="116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2D11BC03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D50C59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</w:t>
      </w:r>
      <w:r w:rsidR="00D50C59">
        <w:rPr>
          <w:rStyle w:val="PageNumber"/>
          <w:rFonts w:ascii="Times New Roman" w:hAnsi="Times New Roman" w:cs="Times New Roman"/>
        </w:rPr>
        <w:t xml:space="preserve"> 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Uj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6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hAlS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B64115F" w14:textId="5003EC03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D652C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n, h,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30], s, d,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request sequence: ");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total disk size: ");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direction (1 for High/Right, 0 for Low/Left): ");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 -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- 1;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j + 1])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{ int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t = r[j]; r[j]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j + 1];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j + 1] = t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while (r[p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 !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-1, start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+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- 1, end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start;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= end;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+= step)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+= abs(r[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 - cur); cur = 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 -&gt; %d", cur)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-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+ 1; end = (d == (pass == 0)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16F6C540" w:rsidR="0004032A" w:rsidRDefault="00D652C2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13F9E89E" wp14:editId="725CB01E">
                  <wp:extent cx="4686300" cy="1692438"/>
                  <wp:effectExtent l="0" t="0" r="0" b="3175"/>
                  <wp:docPr id="106152053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52053" name="Picture 106152053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632" cy="1699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5202517D" w:rsidR="0004032A" w:rsidRPr="002C3E61" w:rsidRDefault="00D652C2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DFD0E17" wp14:editId="75E5CE83">
                  <wp:extent cx="4693920" cy="2061815"/>
                  <wp:effectExtent l="0" t="0" r="0" b="0"/>
                  <wp:docPr id="1536417568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17568" name="Picture 1536417568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00" cy="207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0E9B7D86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D652C2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8D7C14A" w:rsidR="0004032A" w:rsidRDefault="00D652C2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81F3463" wp14:editId="044082E2">
                  <wp:extent cx="4747260" cy="1940832"/>
                  <wp:effectExtent l="0" t="0" r="0" b="2540"/>
                  <wp:docPr id="300209368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09368" name="Picture 300209368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074" cy="194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170420DE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D652C2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Fj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SiM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Y1hY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 C-SCAN </w:t>
            </w:r>
            <w:r w:rsidR="00574754" w:rsidRPr="0004032A">
              <w:rPr>
                <w:rFonts w:ascii="Times New Roman" w:hAnsi="Times New Roman" w:cs="Times New Roman"/>
                <w:sz w:val="24"/>
                <w:szCs w:val="24"/>
              </w:rPr>
              <w:t>B) LOOK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proofErr w:type="gramStart"/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)  C</w:t>
            </w:r>
            <w:proofErr w:type="gramEnd"/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-LOOK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A)  C- 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</w:t>
            </w:r>
            <w:proofErr w:type="spellStart"/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B)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C-SCAN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b) </w:t>
      </w:r>
      <w:r>
        <w:rPr>
          <w:rFonts w:ascii="Times New Roman" w:hAnsi="Times New Roman" w:cs="Times New Roman"/>
          <w:b/>
          <w:sz w:val="28"/>
          <w:szCs w:val="28"/>
        </w:rPr>
        <w:t>LOOK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c) </w:t>
      </w:r>
      <w:r>
        <w:rPr>
          <w:rFonts w:ascii="Times New Roman" w:hAnsi="Times New Roman" w:cs="Times New Roman"/>
          <w:b/>
          <w:sz w:val="28"/>
          <w:szCs w:val="28"/>
        </w:rPr>
        <w:t>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9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17-09-2026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71754FF9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549BC98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+V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YkS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M6D5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5F351DEF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1AC89AF0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M1U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MUypgcZdhBc0IhHIxG&#10;w4eBmw7cH0p6NFlN/e8Dc4IS9cWgmOtisYiuTIfF8kOJB3cZ2V1GmOEIVdNAybi9CcnJI+drFL2V&#10;SY6XTqae0TxJpcno0Z2X5/T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DTkzV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74754">
              <w:rPr>
                <w:rFonts w:ascii="Times New Roman" w:hAnsi="Times New Roman" w:cs="Times New Roman"/>
              </w:rPr>
              <w:t>stdio.h</w:t>
            </w:r>
            <w:proofErr w:type="spellEnd"/>
            <w:r w:rsidRPr="00574754">
              <w:rPr>
                <w:rFonts w:ascii="Times New Roman" w:hAnsi="Times New Roman" w:cs="Times New Roman"/>
              </w:rPr>
              <w:t>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74754">
              <w:rPr>
                <w:rFonts w:ascii="Times New Roman" w:hAnsi="Times New Roman" w:cs="Times New Roman"/>
              </w:rPr>
              <w:t>stdlib.h</w:t>
            </w:r>
            <w:proofErr w:type="spellEnd"/>
            <w:r w:rsidRPr="00574754">
              <w:rPr>
                <w:rFonts w:ascii="Times New Roman" w:hAnsi="Times New Roman" w:cs="Times New Roman"/>
              </w:rPr>
              <w:t>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574754">
              <w:rPr>
                <w:rFonts w:ascii="Times New Roman" w:hAnsi="Times New Roman" w:cs="Times New Roman"/>
              </w:rPr>
              <w:t>main(</w:t>
            </w:r>
            <w:proofErr w:type="gramEnd"/>
            <w:r w:rsidRPr="00574754">
              <w:rPr>
                <w:rFonts w:ascii="Times New Roman" w:hAnsi="Times New Roman" w:cs="Times New Roman"/>
              </w:rPr>
              <w:t>) {</w:t>
            </w:r>
          </w:p>
          <w:p w14:paraId="34EB50E7" w14:textId="060FD549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"Roll no: 25071A62</w:t>
            </w:r>
            <w:r w:rsidR="009916D1">
              <w:rPr>
                <w:rFonts w:ascii="Times New Roman" w:hAnsi="Times New Roman" w:cs="Times New Roman"/>
              </w:rPr>
              <w:t>48</w:t>
            </w:r>
            <w:r w:rsidRPr="00574754">
              <w:rPr>
                <w:rFonts w:ascii="Times New Roman" w:hAnsi="Times New Roman" w:cs="Times New Roman"/>
              </w:rPr>
              <w:t>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n, head,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30],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number of requests: ");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scanf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scanf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initial head position: ");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scanf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total disk size: ");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scanf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>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[n++]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 - 1;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for (int j = 0; j &lt; n -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j++</w:t>
            </w:r>
            <w:proofErr w:type="spellEnd"/>
            <w:r w:rsidRPr="00574754">
              <w:rPr>
                <w:rFonts w:ascii="Times New Roman" w:hAnsi="Times New Roman" w:cs="Times New Roman"/>
              </w:rPr>
              <w:t>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if 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>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    int t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 =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j + 1];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if 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== head) </w:t>
            </w:r>
            <w:proofErr w:type="gramStart"/>
            <w:r w:rsidRPr="005747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proofErr w:type="gramEnd"/>
            <w:r w:rsidRPr="0057475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; break</w:t>
            </w:r>
            <w:proofErr w:type="gramStart"/>
            <w:r w:rsidRPr="00574754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nSeek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nTotal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Head Movement = %d\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nAverage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Seek Time = %.2f\n",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>, (float)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7C0A9C4A" w:rsidR="00574754" w:rsidRPr="00574754" w:rsidRDefault="009916D1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E1ACE66" wp14:editId="680115DC">
                  <wp:extent cx="5699760" cy="1809026"/>
                  <wp:effectExtent l="0" t="0" r="0" b="1270"/>
                  <wp:docPr id="602846717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46717" name="Picture 602846717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637" cy="181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713FEDC2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78077E" w14:textId="7423E781" w:rsidR="009916D1" w:rsidRDefault="0004032A" w:rsidP="007B3BEE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574754">
              <w:rPr>
                <w:noProof/>
                <w14:ligatures w14:val="standardContextual"/>
              </w:rPr>
              <w:t xml:space="preserve"> </w:t>
            </w:r>
            <w:r w:rsidR="009916D1">
              <w:rPr>
                <w:noProof/>
                <w14:ligatures w14:val="standardContextual"/>
              </w:rPr>
              <w:drawing>
                <wp:inline distT="0" distB="0" distL="0" distR="0" wp14:anchorId="4DF3F413" wp14:editId="4AB69FED">
                  <wp:extent cx="4164705" cy="1379220"/>
                  <wp:effectExtent l="0" t="0" r="7620" b="0"/>
                  <wp:docPr id="1618458001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58001" name="Picture 161845800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162" cy="140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6041F" w14:textId="0F502A6B" w:rsidR="0004032A" w:rsidRPr="00574754" w:rsidRDefault="009916D1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5C9AD9E" wp14:editId="68DE96CC">
                  <wp:extent cx="4297680" cy="1812355"/>
                  <wp:effectExtent l="0" t="0" r="7620" b="0"/>
                  <wp:docPr id="653040728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040728" name="Picture 653040728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527" cy="18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29EBD76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</w:t>
      </w:r>
      <w:r w:rsidR="009916D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 w:rsidR="00A65059" w:rsidRPr="001D3B8C"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Oi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LGJylKGG5oRCOBiN&#10;hg8DNx24P5T0aLKK+t8H5gQl6otBMTfFchldmQ7L1Yc5HtxlpL6MMMMRqqKBknF7E5KTR87XKHor&#10;kxwvnUw9o3mSSpPRozsvz+mvl+e4ew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OZTo6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</w:rPr>
              <w:t>stdio.h</w:t>
            </w:r>
            <w:proofErr w:type="spellEnd"/>
            <w:r w:rsidRPr="005A6B98">
              <w:rPr>
                <w:rFonts w:ascii="Times New Roman" w:hAnsi="Times New Roman" w:cs="Times New Roman"/>
              </w:rPr>
              <w:t>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</w:rPr>
              <w:t>stdlib.h</w:t>
            </w:r>
            <w:proofErr w:type="spellEnd"/>
            <w:r w:rsidRPr="005A6B98">
              <w:rPr>
                <w:rFonts w:ascii="Times New Roman" w:hAnsi="Times New Roman" w:cs="Times New Roman"/>
              </w:rPr>
              <w:t>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5A6B98">
              <w:rPr>
                <w:rFonts w:ascii="Times New Roman" w:hAnsi="Times New Roman" w:cs="Times New Roman"/>
              </w:rPr>
              <w:t>main(</w:t>
            </w:r>
            <w:proofErr w:type="gramEnd"/>
            <w:r w:rsidRPr="005A6B98">
              <w:rPr>
                <w:rFonts w:ascii="Times New Roman" w:hAnsi="Times New Roman" w:cs="Times New Roman"/>
              </w:rPr>
              <w:t>) {</w:t>
            </w:r>
          </w:p>
          <w:p w14:paraId="71C236E2" w14:textId="5E049F74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"Roll no: 25071A62</w:t>
            </w:r>
            <w:r w:rsidR="009916D1">
              <w:rPr>
                <w:rFonts w:ascii="Times New Roman" w:hAnsi="Times New Roman" w:cs="Times New Roman"/>
              </w:rPr>
              <w:t>48</w:t>
            </w:r>
            <w:r w:rsidRPr="005A6B98">
              <w:rPr>
                <w:rFonts w:ascii="Times New Roman" w:hAnsi="Times New Roman" w:cs="Times New Roman"/>
              </w:rPr>
              <w:t>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n, head,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25],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"Enter number of requests: ");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++)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"Enter initial head position: ");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for (int j = 0; j &lt; n -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j++</w:t>
            </w:r>
            <w:proofErr w:type="spellEnd"/>
            <w:r w:rsidRPr="005A6B98">
              <w:rPr>
                <w:rFonts w:ascii="Times New Roman" w:hAnsi="Times New Roman" w:cs="Times New Roman"/>
              </w:rPr>
              <w:t>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if 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>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    int t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 =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j + 1];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>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if 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== head) </w:t>
            </w:r>
            <w:proofErr w:type="gramStart"/>
            <w:r w:rsidRPr="005A6B98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proofErr w:type="gram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; break</w:t>
            </w:r>
            <w:proofErr w:type="gramStart"/>
            <w:r w:rsidRPr="005A6B98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nSeek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&gt;=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nTotal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Head Movement = %d\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nAverage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Seek Time = %.2f\n",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>, (float)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2018F1C6" w:rsidR="005A6B98" w:rsidRPr="005A6B98" w:rsidRDefault="00B95B01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7FFF877" wp14:editId="5836E7D3">
                  <wp:extent cx="4320540" cy="1394820"/>
                  <wp:effectExtent l="0" t="0" r="3810" b="0"/>
                  <wp:docPr id="702564199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64199" name="Picture 702564199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126" cy="140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75C87E59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B95B01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FA5272" w14:textId="45E5B731" w:rsidR="00B95B01" w:rsidRPr="00B95B01" w:rsidRDefault="00B95B01" w:rsidP="007B3BEE">
            <w:pPr>
              <w:spacing w:line="278" w:lineRule="auto"/>
              <w:rPr>
                <w:rFonts w:ascii="Times New Roman" w:hAnsi="Times New Roman" w:cs="Times New Roman"/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17B5E9D" wp14:editId="2714EBFE">
                  <wp:extent cx="4221480" cy="1558925"/>
                  <wp:effectExtent l="0" t="0" r="7620" b="3175"/>
                  <wp:docPr id="9276777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7773" name="Picture 92767773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036" cy="156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A6B98">
              <w:rPr>
                <w:noProof/>
                <w14:ligatures w14:val="standardContextual"/>
              </w:rPr>
              <w:t xml:space="preserve"> </w:t>
            </w:r>
          </w:p>
          <w:p w14:paraId="026B1DF9" w14:textId="698EFFDB" w:rsidR="00574754" w:rsidRDefault="00B95B01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450E85B" wp14:editId="45AA5609">
                  <wp:extent cx="4244975" cy="1455420"/>
                  <wp:effectExtent l="0" t="0" r="3175" b="0"/>
                  <wp:docPr id="1461409334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409334" name="Picture 1461409334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348" cy="14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08F5A08B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B95B01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kM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SqGJylGEL7RGFcDAZ&#10;DR8GbnpwfygZ0GQN9b/3zAlK1BeDYq6KqoquTIdq8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teOQ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40A2B1C" w14:textId="5ACAD179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"Roll no: 25071A62</w:t>
            </w:r>
            <w:r w:rsidR="00B95B01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25],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 &gt;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 =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j + 1];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if 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== head)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; break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582418FE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B95B01">
        <w:rPr>
          <w:rStyle w:val="PageNumber"/>
          <w:rFonts w:ascii="Times New Roman" w:hAnsi="Times New Roman" w:cs="Times New Roman"/>
        </w:rPr>
        <w:t>48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0E75F810" w:rsidR="005A6B98" w:rsidRDefault="00C64CF6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EBA44C5" wp14:editId="12DC18BF">
                  <wp:extent cx="4107180" cy="2072640"/>
                  <wp:effectExtent l="0" t="0" r="7620" b="3810"/>
                  <wp:docPr id="529286326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286326" name="Picture 529286326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538" cy="207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6DE125EF" w:rsidR="005A6B98" w:rsidRDefault="00C64CF6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1792759" wp14:editId="7253AE81">
                  <wp:extent cx="4107180" cy="1819097"/>
                  <wp:effectExtent l="0" t="0" r="7620" b="0"/>
                  <wp:docPr id="1778353222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353222" name="Picture 1778353222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646" cy="18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2A787A9E" w:rsidR="005A6B98" w:rsidRPr="001D3B8C" w:rsidRDefault="00C64CF6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B04D1F8" wp14:editId="0F7A2CF7">
                  <wp:extent cx="4152900" cy="1714500"/>
                  <wp:effectExtent l="0" t="0" r="0" b="0"/>
                  <wp:docPr id="1907631917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31917" name="Picture 1907631917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262" cy="17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408E1FC2" w:rsidR="00574754" w:rsidRPr="001D3B8C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</w:t>
      </w:r>
      <w:r w:rsidR="00B95B01">
        <w:rPr>
          <w:rStyle w:val="PageNumber"/>
          <w:rFonts w:ascii="Times New Roman" w:hAnsi="Times New Roman" w:cs="Times New Roman"/>
        </w:rPr>
        <w:t>48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sectPr w:rsidR="00574754" w:rsidRPr="001D3B8C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4"/>
  </w:num>
  <w:num w:numId="2" w16cid:durableId="1434210130">
    <w:abstractNumId w:val="26"/>
  </w:num>
  <w:num w:numId="3" w16cid:durableId="254945402">
    <w:abstractNumId w:val="39"/>
  </w:num>
  <w:num w:numId="4" w16cid:durableId="1137335443">
    <w:abstractNumId w:val="15"/>
  </w:num>
  <w:num w:numId="5" w16cid:durableId="892043098">
    <w:abstractNumId w:val="10"/>
  </w:num>
  <w:num w:numId="6" w16cid:durableId="1486318909">
    <w:abstractNumId w:val="40"/>
  </w:num>
  <w:num w:numId="7" w16cid:durableId="78186922">
    <w:abstractNumId w:val="27"/>
  </w:num>
  <w:num w:numId="8" w16cid:durableId="1119765773">
    <w:abstractNumId w:val="3"/>
  </w:num>
  <w:num w:numId="9" w16cid:durableId="1657878952">
    <w:abstractNumId w:val="11"/>
  </w:num>
  <w:num w:numId="10" w16cid:durableId="1272318098">
    <w:abstractNumId w:val="32"/>
  </w:num>
  <w:num w:numId="11" w16cid:durableId="1089503125">
    <w:abstractNumId w:val="45"/>
  </w:num>
  <w:num w:numId="12" w16cid:durableId="1692873184">
    <w:abstractNumId w:val="21"/>
  </w:num>
  <w:num w:numId="13" w16cid:durableId="1692799905">
    <w:abstractNumId w:val="44"/>
  </w:num>
  <w:num w:numId="14" w16cid:durableId="1107119183">
    <w:abstractNumId w:val="48"/>
  </w:num>
  <w:num w:numId="15" w16cid:durableId="293026295">
    <w:abstractNumId w:val="1"/>
  </w:num>
  <w:num w:numId="16" w16cid:durableId="398329483">
    <w:abstractNumId w:val="20"/>
  </w:num>
  <w:num w:numId="17" w16cid:durableId="1404373675">
    <w:abstractNumId w:val="6"/>
  </w:num>
  <w:num w:numId="18" w16cid:durableId="2132628009">
    <w:abstractNumId w:val="23"/>
  </w:num>
  <w:num w:numId="19" w16cid:durableId="509443309">
    <w:abstractNumId w:val="13"/>
  </w:num>
  <w:num w:numId="20" w16cid:durableId="1097360610">
    <w:abstractNumId w:val="14"/>
  </w:num>
  <w:num w:numId="21" w16cid:durableId="840395766">
    <w:abstractNumId w:val="16"/>
  </w:num>
  <w:num w:numId="22" w16cid:durableId="937837108">
    <w:abstractNumId w:val="31"/>
  </w:num>
  <w:num w:numId="23" w16cid:durableId="294676978">
    <w:abstractNumId w:val="41"/>
  </w:num>
  <w:num w:numId="24" w16cid:durableId="137310104">
    <w:abstractNumId w:val="47"/>
  </w:num>
  <w:num w:numId="25" w16cid:durableId="214778400">
    <w:abstractNumId w:val="12"/>
  </w:num>
  <w:num w:numId="26" w16cid:durableId="64643529">
    <w:abstractNumId w:val="7"/>
  </w:num>
  <w:num w:numId="27" w16cid:durableId="1969823292">
    <w:abstractNumId w:val="33"/>
  </w:num>
  <w:num w:numId="28" w16cid:durableId="322660260">
    <w:abstractNumId w:val="28"/>
  </w:num>
  <w:num w:numId="29" w16cid:durableId="1651593631">
    <w:abstractNumId w:val="8"/>
  </w:num>
  <w:num w:numId="30" w16cid:durableId="98110160">
    <w:abstractNumId w:val="46"/>
  </w:num>
  <w:num w:numId="31" w16cid:durableId="1527406138">
    <w:abstractNumId w:val="19"/>
  </w:num>
  <w:num w:numId="32" w16cid:durableId="716123271">
    <w:abstractNumId w:val="30"/>
  </w:num>
  <w:num w:numId="33" w16cid:durableId="1599026797">
    <w:abstractNumId w:val="2"/>
  </w:num>
  <w:num w:numId="34" w16cid:durableId="1342929181">
    <w:abstractNumId w:val="43"/>
  </w:num>
  <w:num w:numId="35" w16cid:durableId="1388839636">
    <w:abstractNumId w:val="37"/>
  </w:num>
  <w:num w:numId="36" w16cid:durableId="1497189526">
    <w:abstractNumId w:val="25"/>
  </w:num>
  <w:num w:numId="37" w16cid:durableId="978536169">
    <w:abstractNumId w:val="42"/>
  </w:num>
  <w:num w:numId="38" w16cid:durableId="241794024">
    <w:abstractNumId w:val="5"/>
  </w:num>
  <w:num w:numId="39" w16cid:durableId="1356149150">
    <w:abstractNumId w:val="22"/>
  </w:num>
  <w:num w:numId="40" w16cid:durableId="471824661">
    <w:abstractNumId w:val="49"/>
  </w:num>
  <w:num w:numId="41" w16cid:durableId="216089249">
    <w:abstractNumId w:val="36"/>
  </w:num>
  <w:num w:numId="42" w16cid:durableId="2058317376">
    <w:abstractNumId w:val="38"/>
  </w:num>
  <w:num w:numId="43" w16cid:durableId="1300963469">
    <w:abstractNumId w:val="9"/>
  </w:num>
  <w:num w:numId="44" w16cid:durableId="1216619882">
    <w:abstractNumId w:val="24"/>
  </w:num>
  <w:num w:numId="45" w16cid:durableId="1495532867">
    <w:abstractNumId w:val="4"/>
  </w:num>
  <w:num w:numId="46" w16cid:durableId="756636887">
    <w:abstractNumId w:val="0"/>
  </w:num>
  <w:num w:numId="47" w16cid:durableId="2090538199">
    <w:abstractNumId w:val="29"/>
  </w:num>
  <w:num w:numId="48" w16cid:durableId="258098965">
    <w:abstractNumId w:val="18"/>
  </w:num>
  <w:num w:numId="49" w16cid:durableId="1006246645">
    <w:abstractNumId w:val="35"/>
  </w:num>
  <w:num w:numId="50" w16cid:durableId="1182430796">
    <w:abstractNumId w:val="1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209F7"/>
    <w:rsid w:val="000320FF"/>
    <w:rsid w:val="00036627"/>
    <w:rsid w:val="0004032A"/>
    <w:rsid w:val="0008260F"/>
    <w:rsid w:val="000A6BAE"/>
    <w:rsid w:val="000D2E24"/>
    <w:rsid w:val="000E1364"/>
    <w:rsid w:val="000F180C"/>
    <w:rsid w:val="000F4663"/>
    <w:rsid w:val="001005F0"/>
    <w:rsid w:val="00103646"/>
    <w:rsid w:val="001315E2"/>
    <w:rsid w:val="0013695A"/>
    <w:rsid w:val="00151375"/>
    <w:rsid w:val="0015192D"/>
    <w:rsid w:val="001734F2"/>
    <w:rsid w:val="0018420D"/>
    <w:rsid w:val="001B4BC4"/>
    <w:rsid w:val="001D3B8C"/>
    <w:rsid w:val="001D3FEB"/>
    <w:rsid w:val="00231565"/>
    <w:rsid w:val="00233DEB"/>
    <w:rsid w:val="00246550"/>
    <w:rsid w:val="00255C5D"/>
    <w:rsid w:val="002933F0"/>
    <w:rsid w:val="002C3E61"/>
    <w:rsid w:val="002C6D1D"/>
    <w:rsid w:val="002D769C"/>
    <w:rsid w:val="002E1BA5"/>
    <w:rsid w:val="002E302C"/>
    <w:rsid w:val="0031747D"/>
    <w:rsid w:val="00351AD1"/>
    <w:rsid w:val="00361E09"/>
    <w:rsid w:val="00364B24"/>
    <w:rsid w:val="00367CE5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02B2"/>
    <w:rsid w:val="00501E47"/>
    <w:rsid w:val="00574754"/>
    <w:rsid w:val="00586D9F"/>
    <w:rsid w:val="005A4062"/>
    <w:rsid w:val="005A6B98"/>
    <w:rsid w:val="005C54CA"/>
    <w:rsid w:val="005F323C"/>
    <w:rsid w:val="00610662"/>
    <w:rsid w:val="00640E2A"/>
    <w:rsid w:val="00652967"/>
    <w:rsid w:val="0067602B"/>
    <w:rsid w:val="00697C6E"/>
    <w:rsid w:val="006B1CB2"/>
    <w:rsid w:val="006D77E3"/>
    <w:rsid w:val="006E03B6"/>
    <w:rsid w:val="007047D1"/>
    <w:rsid w:val="0072288B"/>
    <w:rsid w:val="00765930"/>
    <w:rsid w:val="007B345D"/>
    <w:rsid w:val="007D6014"/>
    <w:rsid w:val="007E5B04"/>
    <w:rsid w:val="007F6D54"/>
    <w:rsid w:val="0080163F"/>
    <w:rsid w:val="00812144"/>
    <w:rsid w:val="008258F8"/>
    <w:rsid w:val="0085392D"/>
    <w:rsid w:val="008545EA"/>
    <w:rsid w:val="00871D9B"/>
    <w:rsid w:val="008D48D1"/>
    <w:rsid w:val="00902811"/>
    <w:rsid w:val="009349D9"/>
    <w:rsid w:val="009569AF"/>
    <w:rsid w:val="00974716"/>
    <w:rsid w:val="009812A9"/>
    <w:rsid w:val="009916D1"/>
    <w:rsid w:val="00994F3A"/>
    <w:rsid w:val="009A2EAA"/>
    <w:rsid w:val="009B19DE"/>
    <w:rsid w:val="009E1269"/>
    <w:rsid w:val="00A02604"/>
    <w:rsid w:val="00A257DB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95B01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64CF6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50C59"/>
    <w:rsid w:val="00D61933"/>
    <w:rsid w:val="00D652C2"/>
    <w:rsid w:val="00D86E36"/>
    <w:rsid w:val="00DE679D"/>
    <w:rsid w:val="00E14819"/>
    <w:rsid w:val="00E34462"/>
    <w:rsid w:val="00E46B04"/>
    <w:rsid w:val="00E63FC4"/>
    <w:rsid w:val="00E6648E"/>
    <w:rsid w:val="00E82C11"/>
    <w:rsid w:val="00E90AC1"/>
    <w:rsid w:val="00EA1B8C"/>
    <w:rsid w:val="00EA2700"/>
    <w:rsid w:val="00ED01F0"/>
    <w:rsid w:val="00EE3650"/>
    <w:rsid w:val="00F17707"/>
    <w:rsid w:val="00F22800"/>
    <w:rsid w:val="00F30938"/>
    <w:rsid w:val="00F31448"/>
    <w:rsid w:val="00F51AAA"/>
    <w:rsid w:val="00F839A8"/>
    <w:rsid w:val="00F92CD0"/>
    <w:rsid w:val="00FA6F0A"/>
    <w:rsid w:val="00FB1DAB"/>
    <w:rsid w:val="00FC5666"/>
    <w:rsid w:val="00FD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98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chart" Target="charts/chart1.xm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71" Type="http://schemas.openxmlformats.org/officeDocument/2006/relationships/image" Target="media/image6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A%20HRUSHIKESH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NGA%20HRUSHIKESH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</Template>
  <TotalTime>10</TotalTime>
  <Pages>70</Pages>
  <Words>6964</Words>
  <Characters>39700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HRUSHIKESH</dc:creator>
  <cp:keywords/>
  <dc:description/>
  <cp:lastModifiedBy>Sai Jashwanth Reddy</cp:lastModifiedBy>
  <cp:revision>2</cp:revision>
  <cp:lastPrinted>2026-08-27T07:30:00Z</cp:lastPrinted>
  <dcterms:created xsi:type="dcterms:W3CDTF">2026-10-07T17:15:00Z</dcterms:created>
  <dcterms:modified xsi:type="dcterms:W3CDTF">2026-10-07T17:15:00Z</dcterms:modified>
</cp:coreProperties>
</file>